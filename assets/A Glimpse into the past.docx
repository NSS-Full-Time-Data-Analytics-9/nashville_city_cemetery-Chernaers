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819"/>
      </w:tblGrid>
      <w:tr w:rsidR="00897FB4" w:rsidRPr="00897FB4" w14:paraId="00E54914" w14:textId="77777777" w:rsidTr="002A068F">
        <w:trPr>
          <w:trHeight w:val="8366"/>
          <w:tblHeader/>
        </w:trPr>
        <w:tc>
          <w:tcPr>
            <w:tcW w:w="7819" w:type="dxa"/>
          </w:tcPr>
          <w:p w14:paraId="17EB8F1A" w14:textId="39525E5E" w:rsidR="00897FB4" w:rsidRPr="007F0320" w:rsidRDefault="007F0320" w:rsidP="007F0320">
            <w:pPr>
              <w:pStyle w:val="Subtitle"/>
              <w:jc w:val="center"/>
              <w:rPr>
                <w:sz w:val="60"/>
                <w:szCs w:val="60"/>
              </w:rPr>
            </w:pPr>
            <w:r>
              <w:rPr>
                <w:sz w:val="60"/>
                <w:szCs w:val="60"/>
              </w:rPr>
              <w:t xml:space="preserve">A </w:t>
            </w:r>
            <w:r w:rsidRPr="007F0320">
              <w:rPr>
                <w:sz w:val="60"/>
                <w:szCs w:val="60"/>
              </w:rPr>
              <w:t>Glimpse into the past</w:t>
            </w:r>
          </w:p>
          <w:p w14:paraId="4A3C1829" w14:textId="53F7DF0F" w:rsidR="00897FB4" w:rsidRDefault="007F0320" w:rsidP="007F0320">
            <w:pPr>
              <w:pStyle w:val="Title"/>
              <w:jc w:val="center"/>
              <w:rPr>
                <w:sz w:val="52"/>
                <w:szCs w:val="52"/>
              </w:rPr>
            </w:pPr>
            <w:r w:rsidRPr="007F0320">
              <w:rPr>
                <w:sz w:val="52"/>
                <w:szCs w:val="52"/>
              </w:rPr>
              <w:t>INvestigative conquest</w:t>
            </w:r>
          </w:p>
          <w:p w14:paraId="581F7CAD" w14:textId="369AC745" w:rsidR="00F22DAA" w:rsidRPr="00F22DAA" w:rsidRDefault="00F22DAA" w:rsidP="00F22DAA">
            <w:pPr>
              <w:pStyle w:val="Title"/>
              <w:jc w:val="center"/>
              <w:rPr>
                <w:sz w:val="44"/>
                <w:szCs w:val="44"/>
              </w:rPr>
            </w:pPr>
            <w:r w:rsidRPr="00F22DAA">
              <w:rPr>
                <w:sz w:val="44"/>
                <w:szCs w:val="44"/>
              </w:rPr>
              <w:t xml:space="preserve">2023 </w:t>
            </w:r>
            <w:r w:rsidRPr="00F22DAA">
              <w:rPr>
                <w:sz w:val="44"/>
                <w:szCs w:val="44"/>
              </w:rPr>
              <w:t>Spring Break</w:t>
            </w:r>
            <w:r>
              <w:rPr>
                <w:sz w:val="44"/>
                <w:szCs w:val="44"/>
              </w:rPr>
              <w:t xml:space="preserve"> gUIDED tOURS</w:t>
            </w:r>
          </w:p>
          <w:p w14:paraId="4A48B1F8" w14:textId="1C07E5D4" w:rsidR="00F22DAA" w:rsidRPr="00F22DAA" w:rsidRDefault="00F22DAA" w:rsidP="007F0320">
            <w:pPr>
              <w:pStyle w:val="Title"/>
              <w:jc w:val="center"/>
              <w:rPr>
                <w:sz w:val="48"/>
                <w:szCs w:val="48"/>
              </w:rPr>
            </w:pPr>
          </w:p>
          <w:p w14:paraId="7E77CA5C" w14:textId="160C937F" w:rsidR="00897FB4" w:rsidRPr="00897FB4" w:rsidRDefault="007F0320" w:rsidP="00897FB4">
            <w:pPr>
              <w:pStyle w:val="Date"/>
            </w:pPr>
            <w:r>
              <w:t>March 20-24</w:t>
            </w:r>
            <w:r w:rsidRPr="007F0320">
              <w:rPr>
                <w:vertAlign w:val="superscript"/>
              </w:rPr>
              <w:t>th</w:t>
            </w:r>
            <w:r>
              <w:t xml:space="preserve"> 2023</w:t>
            </w:r>
          </w:p>
          <w:p w14:paraId="549B3A16" w14:textId="53D83711" w:rsidR="00897FB4" w:rsidRPr="00897FB4" w:rsidRDefault="00000000" w:rsidP="00897FB4">
            <w:pPr>
              <w:pStyle w:val="Time"/>
            </w:pPr>
            <w:sdt>
              <w:sdtPr>
                <w:alias w:val="Enter time:"/>
                <w:tag w:val="Enter time:"/>
                <w:id w:val="871424336"/>
                <w:placeholder>
                  <w:docPart w:val="AE858C256AF5416B8CBB701B6FBB50C9"/>
                </w:placeholder>
                <w:temporary/>
                <w:showingPlcHdr/>
                <w15:appearance w15:val="hidden"/>
                <w:text/>
              </w:sdtPr>
              <w:sdtContent>
                <w:r w:rsidR="00897FB4" w:rsidRPr="00897FB4">
                  <w:t>Time</w:t>
                </w:r>
              </w:sdtContent>
            </w:sdt>
            <w:r w:rsidR="007F0320">
              <w:t xml:space="preserve"> 9am -5pm </w:t>
            </w:r>
          </w:p>
          <w:p w14:paraId="4448779C" w14:textId="77777777" w:rsidR="00610337" w:rsidRDefault="00610337" w:rsidP="00897FB4">
            <w:pPr>
              <w:pStyle w:val="Location"/>
            </w:pPr>
            <w:r>
              <w:t xml:space="preserve">Nashville City Cemetery Association </w:t>
            </w:r>
          </w:p>
          <w:p w14:paraId="621031D6" w14:textId="50400D3B" w:rsidR="00897FB4" w:rsidRPr="00897FB4" w:rsidRDefault="007F0320" w:rsidP="00897FB4">
            <w:pPr>
              <w:pStyle w:val="Location"/>
            </w:pPr>
            <w:r>
              <w:t>1001 4</w:t>
            </w:r>
            <w:r w:rsidRPr="007F0320">
              <w:rPr>
                <w:vertAlign w:val="superscript"/>
              </w:rPr>
              <w:t>th</w:t>
            </w:r>
            <w:r>
              <w:t xml:space="preserve"> Ave S</w:t>
            </w:r>
          </w:p>
          <w:p w14:paraId="2254C266" w14:textId="1FA1EDDA" w:rsidR="00897FB4" w:rsidRPr="00897FB4" w:rsidRDefault="007F0320" w:rsidP="00897FB4">
            <w:pPr>
              <w:pStyle w:val="Location"/>
            </w:pPr>
            <w:r>
              <w:t>Nashville, TN, 37203</w:t>
            </w:r>
          </w:p>
          <w:p w14:paraId="03EA4367" w14:textId="4F28AD60" w:rsidR="00897FB4" w:rsidRPr="00512F7A" w:rsidRDefault="00F22DAA" w:rsidP="00F22DAA">
            <w:pPr>
              <w:rPr>
                <w:b/>
                <w:bCs/>
                <w:sz w:val="28"/>
                <w:szCs w:val="28"/>
              </w:rPr>
            </w:pPr>
            <w:r w:rsidRPr="00512F7A">
              <w:rPr>
                <w:b/>
                <w:bCs/>
                <w:sz w:val="28"/>
                <w:szCs w:val="28"/>
              </w:rPr>
              <w:t xml:space="preserve">Every generation tells a story…What </w:t>
            </w:r>
            <w:r w:rsidR="00512F7A" w:rsidRPr="00512F7A">
              <w:rPr>
                <w:b/>
                <w:bCs/>
                <w:sz w:val="28"/>
                <w:szCs w:val="28"/>
              </w:rPr>
              <w:t>stories</w:t>
            </w:r>
            <w:r w:rsidRPr="00512F7A">
              <w:rPr>
                <w:b/>
                <w:bCs/>
                <w:sz w:val="28"/>
                <w:szCs w:val="28"/>
              </w:rPr>
              <w:t xml:space="preserve"> </w:t>
            </w:r>
            <w:r w:rsidR="00512F7A" w:rsidRPr="00512F7A">
              <w:rPr>
                <w:b/>
                <w:bCs/>
                <w:sz w:val="28"/>
                <w:szCs w:val="28"/>
              </w:rPr>
              <w:t>can you find?</w:t>
            </w:r>
            <w:r w:rsidRPr="00512F7A">
              <w:rPr>
                <w:b/>
                <w:bCs/>
                <w:sz w:val="28"/>
                <w:szCs w:val="28"/>
              </w:rPr>
              <w:t xml:space="preserve"> </w:t>
            </w:r>
          </w:p>
          <w:p w14:paraId="2346A9F9" w14:textId="77777777" w:rsidR="00512F7A" w:rsidRDefault="00512F7A" w:rsidP="00F22DAA"/>
          <w:p w14:paraId="64D2AA89" w14:textId="69FE4220" w:rsidR="00512F7A" w:rsidRPr="00897FB4" w:rsidRDefault="00512F7A" w:rsidP="00F22DAA">
            <w:r>
              <w:t>This Spring Break 2023, Nashville City Cemetery is hosting guided tours to explore historical trends within the society during 1846-1979</w:t>
            </w:r>
          </w:p>
        </w:tc>
      </w:tr>
    </w:tbl>
    <w:tbl>
      <w:tblPr>
        <w:tblW w:w="9317" w:type="dxa"/>
        <w:jc w:val="center"/>
        <w:tblLayout w:type="fixed"/>
        <w:tblLook w:val="04A0" w:firstRow="1" w:lastRow="0" w:firstColumn="1" w:lastColumn="0" w:noHBand="0" w:noVBand="1"/>
        <w:tblDescription w:val="Event flyer layout table"/>
      </w:tblPr>
      <w:tblGrid>
        <w:gridCol w:w="9317"/>
      </w:tblGrid>
      <w:tr w:rsidR="00897FB4" w:rsidRPr="00897FB4" w14:paraId="33F27FB1" w14:textId="77777777" w:rsidTr="00F80D1D">
        <w:trPr>
          <w:trHeight w:hRule="exact" w:val="720"/>
          <w:jc w:val="center"/>
        </w:trPr>
        <w:tc>
          <w:tcPr>
            <w:tcW w:w="9216" w:type="dxa"/>
            <w:shd w:val="clear" w:color="auto" w:fill="F7F3E2" w:themeFill="background2"/>
            <w:vAlign w:val="center"/>
          </w:tcPr>
          <w:p w14:paraId="773128AE" w14:textId="1AF430CA" w:rsidR="00897FB4" w:rsidRPr="00897FB4" w:rsidRDefault="00000000" w:rsidP="00F80D1D">
            <w:pPr>
              <w:pStyle w:val="ContactInfo"/>
              <w:ind w:left="-18"/>
              <w:jc w:val="center"/>
            </w:pPr>
            <w:sdt>
              <w:sdtPr>
                <w:alias w:val="For more information text:"/>
                <w:tag w:val="For more information text:"/>
                <w:id w:val="-1195846390"/>
                <w:placeholder>
                  <w:docPart w:val="69CEF8504327499C9E00356760C33191"/>
                </w:placeholder>
                <w:temporary/>
                <w:showingPlcHdr/>
                <w15:appearance w15:val="hidden"/>
              </w:sdtPr>
              <w:sdtContent>
                <w:r w:rsidR="001570B2" w:rsidRPr="00897FB4">
                  <w:t>for more information contact:</w:t>
                </w:r>
              </w:sdtContent>
            </w:sdt>
            <w:r w:rsidR="001570B2">
              <w:t xml:space="preserve"> </w:t>
            </w:r>
            <w:hyperlink r:id="rId10" w:history="1">
              <w:r w:rsidR="007F0320" w:rsidRPr="006E60E5">
                <w:rPr>
                  <w:rStyle w:val="Hyperlink"/>
                </w:rPr>
                <w:t>nashcitycemassoc@gmail.com</w:t>
              </w:r>
            </w:hyperlink>
            <w:r w:rsidR="007F0320">
              <w:t xml:space="preserve"> </w:t>
            </w:r>
          </w:p>
        </w:tc>
      </w:tr>
    </w:tbl>
    <w:p w14:paraId="79197EA4" w14:textId="77777777" w:rsidR="002A068F" w:rsidRDefault="002A068F" w:rsidP="00A95506">
      <w:pPr>
        <w:pStyle w:val="NoSpacing"/>
      </w:pPr>
    </w:p>
    <w:sectPr w:rsidR="002A068F" w:rsidSect="00A95506">
      <w:headerReference w:type="default" r:id="rId11"/>
      <w:footerReference w:type="default" r:id="rId12"/>
      <w:headerReference w:type="first" r:id="rId13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F9234" w14:textId="77777777" w:rsidR="00ED6183" w:rsidRDefault="00ED6183" w:rsidP="0068245E">
      <w:pPr>
        <w:spacing w:after="0" w:line="240" w:lineRule="auto"/>
      </w:pPr>
      <w:r>
        <w:separator/>
      </w:r>
    </w:p>
  </w:endnote>
  <w:endnote w:type="continuationSeparator" w:id="0">
    <w:p w14:paraId="6B79205E" w14:textId="77777777" w:rsidR="00ED6183" w:rsidRDefault="00ED6183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EB8134" w14:textId="77777777"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6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70B6F" w14:textId="77777777" w:rsidR="00ED6183" w:rsidRDefault="00ED6183" w:rsidP="0068245E">
      <w:pPr>
        <w:spacing w:after="0" w:line="240" w:lineRule="auto"/>
      </w:pPr>
      <w:r>
        <w:separator/>
      </w:r>
    </w:p>
  </w:footnote>
  <w:footnote w:type="continuationSeparator" w:id="0">
    <w:p w14:paraId="760A3592" w14:textId="77777777" w:rsidR="00ED6183" w:rsidRDefault="00ED6183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4B077" w14:textId="77777777" w:rsidR="002A068F" w:rsidRDefault="002A068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5FF8BBFF" wp14:editId="64511248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259779" id="Group 3" o:spid="_x0000_s1026" alt="&quot;&quot;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">
                <v:imagedata r:id="rId3" o:title="Maroon Flowers" croptop="11340f" cropbottom="16322f" cropleft="5137f"/>
              </v:shape>
              <v:shape id="Picture 5" o:spid="_x0000_s1028" type="#_x0000_t75" alt="Petals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">
                <v:imagedata r:id="rId4" o:title="Petals" croptop="11131f" cropbottom="16412f" cropleft="11563f" cropright="8752f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15373C89" wp14:editId="031A083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7DC6735D" id="Frame 2" o:spid="_x0000_s1026" alt="&quot;&quot;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8C1A" w14:textId="77777777" w:rsidR="007F0320" w:rsidRDefault="007F0320">
    <w:pPr>
      <w:pStyle w:val="Header"/>
    </w:pPr>
  </w:p>
  <w:p w14:paraId="730107E1" w14:textId="77777777" w:rsidR="007F0320" w:rsidRDefault="007F0320">
    <w:pPr>
      <w:pStyle w:val="Header"/>
    </w:pPr>
  </w:p>
  <w:p w14:paraId="2D02E63E" w14:textId="77777777" w:rsidR="007F0320" w:rsidRDefault="007F0320">
    <w:pPr>
      <w:pStyle w:val="Header"/>
    </w:pPr>
  </w:p>
  <w:p w14:paraId="4BD841E7" w14:textId="77777777" w:rsidR="007F0320" w:rsidRDefault="007F0320">
    <w:pPr>
      <w:pStyle w:val="Header"/>
    </w:pPr>
  </w:p>
  <w:p w14:paraId="3C137A0D" w14:textId="77777777" w:rsidR="007F0320" w:rsidRDefault="007F0320">
    <w:pPr>
      <w:pStyle w:val="Header"/>
    </w:pPr>
  </w:p>
  <w:p w14:paraId="35C2597E" w14:textId="198C5E3B" w:rsidR="007F0320" w:rsidRDefault="007F0320">
    <w:pPr>
      <w:pStyle w:val="Header"/>
    </w:pPr>
    <w:r w:rsidRPr="007F0320">
      <w:drawing>
        <wp:inline distT="0" distB="0" distL="0" distR="0" wp14:anchorId="3907B0FC" wp14:editId="520CDF5B">
          <wp:extent cx="4632960" cy="1623060"/>
          <wp:effectExtent l="0" t="0" r="0" b="0"/>
          <wp:docPr id="19" name="Picture 19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 descr="Text&#10;&#10;Description automatically generated with medium confidenc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33371" cy="1623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1952169" w14:textId="77777777" w:rsidR="007F0320" w:rsidRDefault="007F0320">
    <w:pPr>
      <w:pStyle w:val="Header"/>
    </w:pPr>
  </w:p>
  <w:p w14:paraId="4E7B6E32" w14:textId="7B97E455" w:rsidR="009124DD" w:rsidRDefault="00897FB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18BA2BE1" wp14:editId="47BC263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10795" b="19685"/>
              <wp:wrapNone/>
              <wp:docPr id="25" name="Frame 2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solidFill>
                        <a:schemeClr val="accent2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362309C2" id="Frame 25" o:spid="_x0000_s1026" alt="&quot;&quot;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" path="m,l6848856,r,9144000l,9144000,,xm466133,466133r,8211734l6382723,8677867r,-8211734l466133,466133xe" fillcolor="#9c2224 [2405]" strokecolor="#7f7f7f [1612]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83158777">
    <w:abstractNumId w:val="11"/>
  </w:num>
  <w:num w:numId="2" w16cid:durableId="1410276828">
    <w:abstractNumId w:val="12"/>
  </w:num>
  <w:num w:numId="3" w16cid:durableId="531572799">
    <w:abstractNumId w:val="10"/>
  </w:num>
  <w:num w:numId="4" w16cid:durableId="1238638486">
    <w:abstractNumId w:val="9"/>
  </w:num>
  <w:num w:numId="5" w16cid:durableId="53508987">
    <w:abstractNumId w:val="7"/>
  </w:num>
  <w:num w:numId="6" w16cid:durableId="991787476">
    <w:abstractNumId w:val="6"/>
  </w:num>
  <w:num w:numId="7" w16cid:durableId="1895041182">
    <w:abstractNumId w:val="5"/>
  </w:num>
  <w:num w:numId="8" w16cid:durableId="1182890916">
    <w:abstractNumId w:val="4"/>
  </w:num>
  <w:num w:numId="9" w16cid:durableId="1918131056">
    <w:abstractNumId w:val="8"/>
  </w:num>
  <w:num w:numId="10" w16cid:durableId="674260152">
    <w:abstractNumId w:val="3"/>
  </w:num>
  <w:num w:numId="11" w16cid:durableId="95058557">
    <w:abstractNumId w:val="2"/>
  </w:num>
  <w:num w:numId="12" w16cid:durableId="223444303">
    <w:abstractNumId w:val="1"/>
  </w:num>
  <w:num w:numId="13" w16cid:durableId="106787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320"/>
    <w:rsid w:val="000E33EA"/>
    <w:rsid w:val="001570B2"/>
    <w:rsid w:val="001624C3"/>
    <w:rsid w:val="00220400"/>
    <w:rsid w:val="0025250E"/>
    <w:rsid w:val="002733AA"/>
    <w:rsid w:val="002A068F"/>
    <w:rsid w:val="004611DB"/>
    <w:rsid w:val="00512F7A"/>
    <w:rsid w:val="005D2D39"/>
    <w:rsid w:val="00610337"/>
    <w:rsid w:val="0068245E"/>
    <w:rsid w:val="0069500E"/>
    <w:rsid w:val="00713F12"/>
    <w:rsid w:val="007A4EDB"/>
    <w:rsid w:val="007F0320"/>
    <w:rsid w:val="00834305"/>
    <w:rsid w:val="00897FB4"/>
    <w:rsid w:val="009124DD"/>
    <w:rsid w:val="0094423C"/>
    <w:rsid w:val="00A95506"/>
    <w:rsid w:val="00A97492"/>
    <w:rsid w:val="00AB123B"/>
    <w:rsid w:val="00AC5DF2"/>
    <w:rsid w:val="00B168F9"/>
    <w:rsid w:val="00C67FD5"/>
    <w:rsid w:val="00C93A32"/>
    <w:rsid w:val="00CE754C"/>
    <w:rsid w:val="00CF207A"/>
    <w:rsid w:val="00D529A9"/>
    <w:rsid w:val="00E402F3"/>
    <w:rsid w:val="00E43EFE"/>
    <w:rsid w:val="00ED6183"/>
    <w:rsid w:val="00F22DAA"/>
    <w:rsid w:val="00F8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8DDDA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7F03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hyperlink" Target="mailto:nashcitycemassoc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ern\AppData\Roaming\Microsoft\Templates\Springtime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858C256AF5416B8CBB701B6FBB50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0B0F4A-C735-4924-B04D-D30C1622F4B9}"/>
      </w:docPartPr>
      <w:docPartBody>
        <w:p w:rsidR="00000000" w:rsidRDefault="00000000">
          <w:pPr>
            <w:pStyle w:val="AE858C256AF5416B8CBB701B6FBB50C9"/>
          </w:pPr>
          <w:r w:rsidRPr="00897FB4">
            <w:t>Time</w:t>
          </w:r>
        </w:p>
      </w:docPartBody>
    </w:docPart>
    <w:docPart>
      <w:docPartPr>
        <w:name w:val="69CEF8504327499C9E00356760C331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3485D-2E8D-4B44-A2F0-137CC27F767A}"/>
      </w:docPartPr>
      <w:docPartBody>
        <w:p w:rsidR="00000000" w:rsidRDefault="00000000">
          <w:pPr>
            <w:pStyle w:val="69CEF8504327499C9E00356760C33191"/>
          </w:pPr>
          <w:r w:rsidRPr="00897FB4">
            <w:t>for more information contact: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B0"/>
    <w:rsid w:val="00DB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A0BEFBB55541D29F365818EB14FC14">
    <w:name w:val="0BA0BEFBB55541D29F365818EB14FC14"/>
  </w:style>
  <w:style w:type="paragraph" w:customStyle="1" w:styleId="05C54C3C786A44BB9925C2138BA550C7">
    <w:name w:val="05C54C3C786A44BB9925C2138BA550C7"/>
  </w:style>
  <w:style w:type="paragraph" w:customStyle="1" w:styleId="C53D20EBF7E044FBBFFAD612D2D37957">
    <w:name w:val="C53D20EBF7E044FBBFFAD612D2D37957"/>
  </w:style>
  <w:style w:type="paragraph" w:customStyle="1" w:styleId="00F271E8DA154F518BD0E81A7106E17E">
    <w:name w:val="00F271E8DA154F518BD0E81A7106E17E"/>
  </w:style>
  <w:style w:type="paragraph" w:customStyle="1" w:styleId="AE858C256AF5416B8CBB701B6FBB50C9">
    <w:name w:val="AE858C256AF5416B8CBB701B6FBB50C9"/>
  </w:style>
  <w:style w:type="paragraph" w:customStyle="1" w:styleId="79FDED5B1E3F4F69B4BDDCED2C2BAAA7">
    <w:name w:val="79FDED5B1E3F4F69B4BDDCED2C2BAAA7"/>
  </w:style>
  <w:style w:type="paragraph" w:customStyle="1" w:styleId="7E1941555AD241C795B6942F90C20E68">
    <w:name w:val="7E1941555AD241C795B6942F90C20E68"/>
  </w:style>
  <w:style w:type="paragraph" w:customStyle="1" w:styleId="F12A9D45901841CB9E140EBB0C9ADDAD">
    <w:name w:val="F12A9D45901841CB9E140EBB0C9ADDAD"/>
  </w:style>
  <w:style w:type="paragraph" w:customStyle="1" w:styleId="69CEF8504327499C9E00356760C33191">
    <w:name w:val="69CEF8504327499C9E00356760C33191"/>
  </w:style>
  <w:style w:type="paragraph" w:customStyle="1" w:styleId="4BB3C0BE61194C1EAEC848B67A6EA34D">
    <w:name w:val="4BB3C0BE61194C1EAEC848B67A6EA34D"/>
  </w:style>
  <w:style w:type="paragraph" w:customStyle="1" w:styleId="0BDA9D74DCB943E38C421956C6527E2F">
    <w:name w:val="0BDA9D74DCB943E38C421956C6527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DA1FBC0-ACE6-40D2-938E-942B2886F3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8F2609-9CED-43DE-A457-02D667AE7B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D9BEF6A-3E34-4632-B7FF-A731D8A1C1F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Springtime event flyer</Template>
  <TotalTime>0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2023-01-26T19:30:00Z</dcterms:created>
  <dcterms:modified xsi:type="dcterms:W3CDTF">2023-01-27T16:17:00Z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